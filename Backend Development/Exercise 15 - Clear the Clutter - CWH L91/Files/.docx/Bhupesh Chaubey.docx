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7AAA997C" w14:textId="77777777" w:rsidR="00F228C5" w:rsidRDefault="00F228C5" w:rsidP="00F228C5"/>
    <w:p w14:paraId="7DCF2108" w14:textId="544ED1F1" w:rsidR="3253819B" w:rsidRDefault="00AB185F" w:rsidP="00CA639F">
      <w:pPr>
        <w:pStyle w:val="Title"/>
      </w:pPr>
      <w:r>
        <w:t>bhupesh Chaubey</w:t>
      </w:r>
    </w:p>
    <w:p w14:paraId="0E331AD5" w14:textId="77777777" w:rsidR="003A4954" w:rsidRPr="00CA639F" w:rsidRDefault="00CA639F" w:rsidP="00CA639F">
      <w:pPr>
        <w:pStyle w:val="Subtitle"/>
      </w:pPr>
      <w:r w:rsidRPr="00CA639F">
        <w:t>Web Developer</w:t>
      </w:r>
    </w:p>
    <w:p w14:paraId="599918A5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57747C73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615365C7" w14:textId="2853F068" w:rsidR="007B1EF3" w:rsidRPr="00D43CEB" w:rsidRDefault="00AB185F" w:rsidP="00C76870">
            <w:pPr>
              <w:pStyle w:val="Heading1"/>
              <w:jc w:val="center"/>
              <w:rPr>
                <w:szCs w:val="20"/>
              </w:rPr>
            </w:pPr>
            <w:r w:rsidRPr="00D43CEB">
              <w:rPr>
                <w:rFonts w:cs="Calibri"/>
                <w:szCs w:val="20"/>
              </w:rPr>
              <w:t>9219837574</w:t>
            </w:r>
            <w:r w:rsidR="008C7471" w:rsidRPr="00D43CEB">
              <w:rPr>
                <w:szCs w:val="20"/>
              </w:rPr>
              <w:t xml:space="preserve"> </w:t>
            </w:r>
            <w:r w:rsidR="007B1EF3" w:rsidRPr="00D43CEB">
              <w:rPr>
                <w:szCs w:val="20"/>
              </w:rPr>
              <w:t xml:space="preserve">| </w:t>
            </w:r>
            <w:r w:rsidRPr="00D43CEB">
              <w:rPr>
                <w:szCs w:val="20"/>
              </w:rPr>
              <w:t>bhupeshchaubey.07@gmail.com</w:t>
            </w:r>
            <w:r w:rsidR="00C76870" w:rsidRPr="00D43CEB">
              <w:rPr>
                <w:szCs w:val="20"/>
              </w:rPr>
              <w:t xml:space="preserve"> </w:t>
            </w:r>
            <w:r w:rsidR="007B1EF3" w:rsidRPr="00D43CEB">
              <w:rPr>
                <w:szCs w:val="20"/>
              </w:rPr>
              <w:t xml:space="preserve">| </w:t>
            </w:r>
            <w:r w:rsidR="00D43CEB" w:rsidRPr="00D43CEB">
              <w:rPr>
                <w:szCs w:val="20"/>
              </w:rPr>
              <w:t>www.linkedin.com/in/bhupesh-6271b2362</w:t>
            </w:r>
          </w:p>
        </w:tc>
      </w:tr>
    </w:tbl>
    <w:p w14:paraId="2AD73CF8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6E90645F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E4AACDE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720" w:type="dxa"/>
          </w:tcPr>
          <w:p w14:paraId="31D6920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0FACADB3" w14:textId="3788F447" w:rsidR="00C567C3" w:rsidRDefault="00261FC0" w:rsidP="00C76870">
            <w:r w:rsidRPr="00261FC0">
              <w:t>Seeking a web development role where I can sharpen my coding skills, contribute to real-world projects, and level up as a developer every day.</w:t>
            </w:r>
          </w:p>
        </w:tc>
      </w:tr>
      <w:tr w:rsidR="007B1EF3" w14:paraId="605C46E4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4678121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720" w:type="dxa"/>
          </w:tcPr>
          <w:p w14:paraId="01D1A922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61F7A53" w14:textId="77777777" w:rsidR="007B1EF3" w:rsidRDefault="001339B8" w:rsidP="001339B8">
            <w:pPr>
              <w:keepNext/>
              <w:keepLines/>
              <w:spacing w:after="120"/>
              <w:outlineLvl w:val="2"/>
              <w:rPr>
                <w:b/>
              </w:rPr>
            </w:pPr>
            <w:r>
              <w:rPr>
                <w:b/>
              </w:rPr>
              <w:t>CORE SKILLS</w:t>
            </w:r>
          </w:p>
          <w:p w14:paraId="6D29197E" w14:textId="77777777" w:rsidR="00F649EE" w:rsidRDefault="0019237B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HTML, CSS and JavaScript</w:t>
            </w:r>
          </w:p>
          <w:p w14:paraId="221631B7" w14:textId="263F7368" w:rsidR="0019237B" w:rsidRDefault="0019237B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 xml:space="preserve">Git and </w:t>
            </w:r>
            <w:r w:rsidR="005D3727">
              <w:t>GitHub</w:t>
            </w:r>
          </w:p>
          <w:p w14:paraId="0305DE6E" w14:textId="77777777" w:rsidR="005D3727" w:rsidRDefault="005D3727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Responsive Web Design perfect for all devices</w:t>
            </w:r>
          </w:p>
          <w:p w14:paraId="318F75E0" w14:textId="77777777" w:rsidR="005D3727" w:rsidRDefault="00BA090D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Website Code Minification and Obfuscation</w:t>
            </w:r>
          </w:p>
          <w:p w14:paraId="5072EC3F" w14:textId="77777777" w:rsidR="00BA090D" w:rsidRDefault="00BA090D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Search Engine Optimization (SEO)</w:t>
            </w:r>
          </w:p>
          <w:p w14:paraId="50E85F0F" w14:textId="77777777" w:rsidR="00BA090D" w:rsidRDefault="00EB0618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Deployment (Netlify)</w:t>
            </w:r>
          </w:p>
          <w:p w14:paraId="72DC66DD" w14:textId="6C4C938A" w:rsidR="004D182C" w:rsidRDefault="004D182C" w:rsidP="00F649EE">
            <w:pPr>
              <w:pStyle w:val="ListParagraph"/>
              <w:keepNext/>
              <w:keepLines/>
              <w:numPr>
                <w:ilvl w:val="0"/>
                <w:numId w:val="18"/>
              </w:numPr>
              <w:spacing w:after="120"/>
              <w:outlineLvl w:val="2"/>
            </w:pPr>
            <w:r>
              <w:t>Blogger</w:t>
            </w:r>
          </w:p>
          <w:p w14:paraId="214D26AA" w14:textId="77777777" w:rsidR="00EB0618" w:rsidRDefault="00EB0618" w:rsidP="0076429E">
            <w:pPr>
              <w:keepNext/>
              <w:keepLines/>
              <w:spacing w:after="120"/>
              <w:ind w:left="360"/>
              <w:outlineLvl w:val="2"/>
            </w:pPr>
          </w:p>
          <w:p w14:paraId="2B25EE5F" w14:textId="77777777" w:rsidR="00EB0618" w:rsidRDefault="00EB0618" w:rsidP="00EB0618">
            <w:pPr>
              <w:keepNext/>
              <w:keepLines/>
              <w:spacing w:after="120"/>
              <w:outlineLvl w:val="2"/>
              <w:rPr>
                <w:b/>
              </w:rPr>
            </w:pPr>
            <w:r>
              <w:rPr>
                <w:b/>
              </w:rPr>
              <w:t>C</w:t>
            </w:r>
            <w:r w:rsidR="009C1D81">
              <w:rPr>
                <w:b/>
              </w:rPr>
              <w:t>URRENTLY LEARNING</w:t>
            </w:r>
          </w:p>
          <w:p w14:paraId="2DA575A3" w14:textId="77777777" w:rsidR="009C1D81" w:rsidRDefault="009C1D81" w:rsidP="009C1D81"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120"/>
              <w:outlineLvl w:val="2"/>
            </w:pPr>
            <w:r>
              <w:t>React</w:t>
            </w:r>
            <w:r w:rsidR="00881851">
              <w:t>.js</w:t>
            </w:r>
          </w:p>
          <w:p w14:paraId="7FCADAF3" w14:textId="77777777" w:rsidR="00881851" w:rsidRDefault="00AE7E26" w:rsidP="009C1D81"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120"/>
              <w:outlineLvl w:val="2"/>
            </w:pPr>
            <w:r>
              <w:t>Node</w:t>
            </w:r>
            <w:r w:rsidR="001D55C8">
              <w:t>.js / Express</w:t>
            </w:r>
          </w:p>
          <w:p w14:paraId="52042AD3" w14:textId="33DF3BC8" w:rsidR="0076429E" w:rsidRDefault="0076429E" w:rsidP="009C1D81"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120"/>
              <w:outlineLvl w:val="2"/>
            </w:pPr>
            <w:r>
              <w:t>Full Stack Concepts</w:t>
            </w:r>
          </w:p>
          <w:p w14:paraId="25291463" w14:textId="77777777" w:rsidR="0076429E" w:rsidRDefault="004D182C" w:rsidP="0076429E">
            <w:pPr>
              <w:pStyle w:val="ListParagraph"/>
              <w:keepNext/>
              <w:keepLines/>
              <w:numPr>
                <w:ilvl w:val="0"/>
                <w:numId w:val="19"/>
              </w:numPr>
              <w:spacing w:after="120"/>
              <w:outlineLvl w:val="2"/>
            </w:pPr>
            <w:r>
              <w:t>Firebase</w:t>
            </w:r>
          </w:p>
          <w:p w14:paraId="63521E2B" w14:textId="4676371E" w:rsidR="0076429E" w:rsidRDefault="0076429E" w:rsidP="0076429E">
            <w:pPr>
              <w:keepNext/>
              <w:keepLines/>
              <w:spacing w:after="120"/>
              <w:ind w:left="360"/>
              <w:outlineLvl w:val="2"/>
            </w:pPr>
          </w:p>
        </w:tc>
      </w:tr>
      <w:tr w:rsidR="007B1EF3" w14:paraId="011BF3B5" w14:textId="77777777" w:rsidTr="2BE3A5F4">
        <w:trPr>
          <w:trHeight w:val="170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B60771E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720" w:type="dxa"/>
          </w:tcPr>
          <w:p w14:paraId="7EC69DD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4A299E0" w14:textId="4C6C6DB2" w:rsidR="00BF4E60" w:rsidRPr="00CA639F" w:rsidRDefault="009667F9" w:rsidP="00CA639F">
            <w:pPr>
              <w:pStyle w:val="Heading3"/>
            </w:pPr>
            <w:r>
              <w:t>interm</w:t>
            </w:r>
            <w:r w:rsidR="00BD7150">
              <w:t>e</w:t>
            </w:r>
            <w:r>
              <w:t>diate</w:t>
            </w:r>
            <w:r w:rsidR="00BD7150">
              <w:t xml:space="preserve"> (class </w:t>
            </w:r>
            <w:r w:rsidR="00BD7150" w:rsidRPr="00BD7150">
              <w:rPr>
                <w:rFonts w:ascii="Calibri" w:hAnsi="Calibri" w:cs="Calibri"/>
              </w:rPr>
              <w:t>12</w:t>
            </w:r>
            <w:r w:rsidR="00BD7150">
              <w:t>)</w:t>
            </w:r>
          </w:p>
          <w:p w14:paraId="007D1824" w14:textId="5841803C" w:rsidR="001773D7" w:rsidRPr="001773D7" w:rsidRDefault="001773D7" w:rsidP="001773D7">
            <w:pPr>
              <w:pStyle w:val="Heading2"/>
            </w:pPr>
            <w:r>
              <w:t>Udai Pratap Inter College, UP Board</w:t>
            </w:r>
          </w:p>
          <w:p w14:paraId="7BC276C0" w14:textId="09617877" w:rsidR="00716624" w:rsidRDefault="003333B3" w:rsidP="00716624">
            <w:pPr>
              <w:pStyle w:val="Heading2"/>
            </w:pPr>
            <w:r>
              <w:t>Exam Given in:</w:t>
            </w:r>
            <w:r w:rsidR="0027148F">
              <w:t xml:space="preserve"> </w:t>
            </w:r>
            <w:r w:rsidR="0027148F" w:rsidRPr="0027148F">
              <w:rPr>
                <w:rFonts w:ascii="Calibri" w:hAnsi="Calibri" w:cs="Calibri"/>
                <w:b w:val="0"/>
                <w:bCs/>
              </w:rPr>
              <w:t>2025</w:t>
            </w:r>
          </w:p>
          <w:p w14:paraId="16AC106C" w14:textId="756BE763" w:rsidR="00716624" w:rsidRDefault="00F16165" w:rsidP="00716624">
            <w:pPr>
              <w:pStyle w:val="Heading2"/>
            </w:pPr>
            <w:r>
              <w:t>Stream: Science (PCM)</w:t>
            </w:r>
          </w:p>
          <w:p w14:paraId="68541A76" w14:textId="517100BD" w:rsidR="00F16165" w:rsidRDefault="00F16165" w:rsidP="00F16165">
            <w:pPr>
              <w:pStyle w:val="Heading3"/>
            </w:pPr>
            <w:r>
              <w:t xml:space="preserve">Highschool (class </w:t>
            </w:r>
            <w:r>
              <w:rPr>
                <w:rFonts w:ascii="Calibri" w:hAnsi="Calibri" w:cs="Calibri"/>
              </w:rPr>
              <w:t>10</w:t>
            </w:r>
            <w:r>
              <w:t>)</w:t>
            </w:r>
          </w:p>
          <w:p w14:paraId="488FA363" w14:textId="50DA848C" w:rsidR="000E0343" w:rsidRDefault="000E0343" w:rsidP="000E0343">
            <w:pPr>
              <w:pStyle w:val="Heading2"/>
            </w:pPr>
            <w:r>
              <w:t>Udai Pratap Inter College, UP Board</w:t>
            </w:r>
          </w:p>
          <w:p w14:paraId="4A30E732" w14:textId="7C660092" w:rsidR="000E0343" w:rsidRDefault="0027148F" w:rsidP="000E0343">
            <w:pPr>
              <w:pStyle w:val="Heading2"/>
              <w:rPr>
                <w:rFonts w:ascii="Calibri" w:hAnsi="Calibri" w:cs="Calibri"/>
                <w:b w:val="0"/>
                <w:bCs/>
              </w:rPr>
            </w:pPr>
            <w:r>
              <w:t>Year of Passing</w:t>
            </w:r>
            <w:r w:rsidR="000E0343">
              <w:t xml:space="preserve">: </w:t>
            </w:r>
            <w:r w:rsidR="00B85C1B" w:rsidRPr="00B85C1B">
              <w:rPr>
                <w:rFonts w:ascii="Calibri" w:hAnsi="Calibri" w:cs="Calibri"/>
                <w:b w:val="0"/>
                <w:bCs/>
              </w:rPr>
              <w:t>2023</w:t>
            </w:r>
          </w:p>
          <w:p w14:paraId="15A1E656" w14:textId="77777777" w:rsidR="00716624" w:rsidRDefault="0033646C" w:rsidP="00A748AD">
            <w:pPr>
              <w:pStyle w:val="Heading2"/>
              <w:rPr>
                <w:rFonts w:ascii="Calibri" w:hAnsi="Calibri" w:cs="Calibri"/>
                <w:b w:val="0"/>
                <w:bCs/>
              </w:rPr>
            </w:pPr>
            <w:r>
              <w:t xml:space="preserve">Percentage: </w:t>
            </w:r>
            <w:r w:rsidRPr="0033646C">
              <w:rPr>
                <w:rFonts w:ascii="Calibri" w:hAnsi="Calibri" w:cs="Calibri"/>
                <w:b w:val="0"/>
                <w:bCs/>
              </w:rPr>
              <w:t>80.33%</w:t>
            </w:r>
          </w:p>
          <w:p w14:paraId="5181F189" w14:textId="1FC22E63" w:rsidR="00F046AE" w:rsidRPr="00F046AE" w:rsidRDefault="00F046AE" w:rsidP="00F046AE"/>
        </w:tc>
      </w:tr>
      <w:tr w:rsidR="007B1EF3" w14:paraId="4B15514C" w14:textId="77777777" w:rsidTr="00EF2A93">
        <w:trPr>
          <w:trHeight w:val="233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8611F8D" w14:textId="3295904D" w:rsidR="007B1EF3" w:rsidRDefault="00712C9C" w:rsidP="001A1BCF">
            <w:pPr>
              <w:pStyle w:val="Heading2"/>
            </w:pPr>
            <w:r>
              <w:t>Self-Learning &amp; Online Educat</w:t>
            </w:r>
            <w:r w:rsidR="002914C3">
              <w:t>ion</w:t>
            </w:r>
          </w:p>
        </w:tc>
        <w:tc>
          <w:tcPr>
            <w:tcW w:w="720" w:type="dxa"/>
          </w:tcPr>
          <w:p w14:paraId="310431ED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9BDB70A" w14:textId="77777777" w:rsidR="007B1EF3" w:rsidRDefault="002914C3" w:rsidP="002914C3">
            <w:pPr>
              <w:pStyle w:val="Heading2"/>
              <w:rPr>
                <w:b w:val="0"/>
                <w:bCs/>
              </w:rPr>
            </w:pPr>
            <w:r>
              <w:t>Web-Development Fundamentals</w:t>
            </w:r>
            <w:r w:rsidR="007A6F3C">
              <w:t xml:space="preserve"> </w:t>
            </w:r>
            <w:r w:rsidR="00FE5329">
              <w:t>–</w:t>
            </w:r>
            <w:r w:rsidR="0094568F">
              <w:t xml:space="preserve"> </w:t>
            </w:r>
            <w:r w:rsidR="00FE5329" w:rsidRPr="0011721D">
              <w:rPr>
                <w:b w:val="0"/>
                <w:bCs/>
              </w:rPr>
              <w:t>Learned</w:t>
            </w:r>
            <w:r w:rsidR="0011721D">
              <w:rPr>
                <w:b w:val="0"/>
                <w:bCs/>
              </w:rPr>
              <w:t xml:space="preserve"> through YouTube (</w:t>
            </w:r>
            <w:proofErr w:type="spellStart"/>
            <w:r w:rsidR="0011721D">
              <w:rPr>
                <w:b w:val="0"/>
                <w:bCs/>
              </w:rPr>
              <w:t>CodeWithHarry</w:t>
            </w:r>
            <w:proofErr w:type="spellEnd"/>
            <w:r w:rsidR="0011721D">
              <w:rPr>
                <w:b w:val="0"/>
                <w:bCs/>
              </w:rPr>
              <w:t xml:space="preserve">, Apna College, </w:t>
            </w:r>
            <w:proofErr w:type="spellStart"/>
            <w:r w:rsidR="00C95869">
              <w:rPr>
                <w:b w:val="0"/>
                <w:bCs/>
              </w:rPr>
              <w:t>W</w:t>
            </w:r>
            <w:r w:rsidR="001B7CC6">
              <w:rPr>
                <w:b w:val="0"/>
                <w:bCs/>
              </w:rPr>
              <w:t>s</w:t>
            </w:r>
            <w:r w:rsidR="00C95869">
              <w:rPr>
                <w:b w:val="0"/>
                <w:bCs/>
              </w:rPr>
              <w:t>Cube</w:t>
            </w:r>
            <w:proofErr w:type="spellEnd"/>
            <w:r w:rsidR="00C95869">
              <w:rPr>
                <w:b w:val="0"/>
                <w:bCs/>
              </w:rPr>
              <w:t xml:space="preserve"> Tech)</w:t>
            </w:r>
          </w:p>
          <w:p w14:paraId="1544A42D" w14:textId="77777777" w:rsidR="001B7CC6" w:rsidRDefault="001B7CC6" w:rsidP="001B7CC6">
            <w:pPr>
              <w:pStyle w:val="Heading2"/>
              <w:rPr>
                <w:b w:val="0"/>
                <w:bCs/>
              </w:rPr>
            </w:pPr>
            <w:r w:rsidRPr="001B7CC6">
              <w:t>Covered:</w:t>
            </w:r>
            <w:r>
              <w:t xml:space="preserve"> </w:t>
            </w:r>
            <w:r w:rsidRPr="00AE3B5E">
              <w:rPr>
                <w:b w:val="0"/>
                <w:bCs/>
              </w:rPr>
              <w:t>HTML, CSS, JavaScript</w:t>
            </w:r>
            <w:r w:rsidR="00AE3B5E" w:rsidRPr="00AE3B5E">
              <w:rPr>
                <w:b w:val="0"/>
                <w:bCs/>
              </w:rPr>
              <w:t>, DOM Concepts, Responsive Design, SEO</w:t>
            </w:r>
          </w:p>
          <w:p w14:paraId="2A9BDEC3" w14:textId="77777777" w:rsidR="00FC498F" w:rsidRDefault="00FC498F" w:rsidP="00FC498F">
            <w:pPr>
              <w:pStyle w:val="Heading2"/>
            </w:pPr>
          </w:p>
          <w:p w14:paraId="5A8D7F4A" w14:textId="26C8D430" w:rsidR="00FC498F" w:rsidRDefault="00FC498F" w:rsidP="00FC498F">
            <w:pPr>
              <w:pStyle w:val="Heading2"/>
            </w:pPr>
            <w:r>
              <w:t xml:space="preserve">Git &amp; GitHub – </w:t>
            </w:r>
            <w:r w:rsidR="00D83576" w:rsidRPr="00D83576">
              <w:rPr>
                <w:b w:val="0"/>
                <w:bCs/>
              </w:rPr>
              <w:t>Learned through</w:t>
            </w:r>
            <w:r w:rsidR="00D83576">
              <w:t xml:space="preserve"> </w:t>
            </w:r>
            <w:r w:rsidR="00D83576" w:rsidRPr="00D83576">
              <w:rPr>
                <w:b w:val="0"/>
                <w:bCs/>
              </w:rPr>
              <w:t>p</w:t>
            </w:r>
            <w:r w:rsidR="00D36FB7" w:rsidRPr="006325A0">
              <w:rPr>
                <w:b w:val="0"/>
                <w:bCs/>
              </w:rPr>
              <w:t>ractical usage during personal projects</w:t>
            </w:r>
          </w:p>
          <w:p w14:paraId="3E7756B8" w14:textId="77777777" w:rsidR="00BF3B19" w:rsidRDefault="00BF3B19" w:rsidP="00BF3B19">
            <w:pPr>
              <w:pStyle w:val="Heading2"/>
              <w:rPr>
                <w:b w:val="0"/>
                <w:bCs/>
              </w:rPr>
            </w:pPr>
            <w:r w:rsidRPr="00BF3B19">
              <w:rPr>
                <w:b w:val="0"/>
                <w:bCs/>
              </w:rPr>
              <w:t>Version</w:t>
            </w:r>
            <w:r>
              <w:rPr>
                <w:b w:val="0"/>
                <w:bCs/>
              </w:rPr>
              <w:t xml:space="preserve"> control</w:t>
            </w:r>
            <w:r w:rsidR="007F5EB9">
              <w:rPr>
                <w:b w:val="0"/>
                <w:bCs/>
              </w:rPr>
              <w:t>, pushing commits, working with branches</w:t>
            </w:r>
          </w:p>
          <w:p w14:paraId="482037FB" w14:textId="77777777" w:rsidR="00644AF3" w:rsidRDefault="00644AF3" w:rsidP="00644AF3"/>
          <w:p w14:paraId="08FC1DF1" w14:textId="3142DE17" w:rsidR="00644AF3" w:rsidRPr="00A72B9C" w:rsidRDefault="00644AF3" w:rsidP="00644AF3">
            <w:pPr>
              <w:pStyle w:val="Heading2"/>
              <w:rPr>
                <w:vertAlign w:val="subscript"/>
              </w:rPr>
            </w:pPr>
            <w:r>
              <w:t>Currently Exploring</w:t>
            </w:r>
            <w:r w:rsidR="00A72B9C">
              <w:t xml:space="preserve"> </w:t>
            </w:r>
            <w:r w:rsidR="00A72B9C">
              <w:softHyphen/>
              <w:t xml:space="preserve"> – </w:t>
            </w:r>
            <w:r w:rsidR="002D1B8D" w:rsidRPr="00F05F7F">
              <w:rPr>
                <w:b w:val="0"/>
                <w:bCs/>
              </w:rPr>
              <w:t>React.js, Cross Platform Mobile App Development with Flutter</w:t>
            </w:r>
            <w:r w:rsidR="004F3BA3" w:rsidRPr="00F05F7F">
              <w:rPr>
                <w:b w:val="0"/>
                <w:bCs/>
              </w:rPr>
              <w:t>, Linux, Penetration Testing</w:t>
            </w:r>
          </w:p>
        </w:tc>
      </w:tr>
    </w:tbl>
    <w:p w14:paraId="7EF568AA" w14:textId="77777777" w:rsidR="00FE0204" w:rsidRPr="00EF2A93" w:rsidRDefault="00FE0204" w:rsidP="00883C67">
      <w:pPr>
        <w:pStyle w:val="NoSpacing"/>
      </w:pPr>
    </w:p>
    <w:sectPr w:rsidR="00FE0204" w:rsidRPr="00EF2A93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28B6" w14:textId="77777777" w:rsidR="004977AD" w:rsidRDefault="004977AD">
      <w:r>
        <w:separator/>
      </w:r>
    </w:p>
  </w:endnote>
  <w:endnote w:type="continuationSeparator" w:id="0">
    <w:p w14:paraId="54D29F55" w14:textId="77777777" w:rsidR="004977AD" w:rsidRDefault="004977AD">
      <w:r>
        <w:continuationSeparator/>
      </w:r>
    </w:p>
  </w:endnote>
  <w:endnote w:type="continuationNotice" w:id="1">
    <w:p w14:paraId="788284A2" w14:textId="77777777" w:rsidR="004977AD" w:rsidRDefault="004977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656A" w14:textId="77777777" w:rsidR="004977AD" w:rsidRDefault="004977AD">
      <w:r>
        <w:separator/>
      </w:r>
    </w:p>
  </w:footnote>
  <w:footnote w:type="continuationSeparator" w:id="0">
    <w:p w14:paraId="672C1624" w14:textId="77777777" w:rsidR="004977AD" w:rsidRDefault="004977AD">
      <w:r>
        <w:continuationSeparator/>
      </w:r>
    </w:p>
  </w:footnote>
  <w:footnote w:type="continuationNotice" w:id="1">
    <w:p w14:paraId="20C8538D" w14:textId="77777777" w:rsidR="004977AD" w:rsidRDefault="004977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6765C"/>
    <w:multiLevelType w:val="hybridMultilevel"/>
    <w:tmpl w:val="06B0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04206"/>
    <w:multiLevelType w:val="hybridMultilevel"/>
    <w:tmpl w:val="46A20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2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5"/>
  </w:num>
  <w:num w:numId="13" w16cid:durableId="199901450">
    <w:abstractNumId w:val="16"/>
  </w:num>
  <w:num w:numId="14" w16cid:durableId="1533104044">
    <w:abstractNumId w:val="10"/>
  </w:num>
  <w:num w:numId="15" w16cid:durableId="373048102">
    <w:abstractNumId w:val="18"/>
  </w:num>
  <w:num w:numId="16" w16cid:durableId="1533954525">
    <w:abstractNumId w:val="17"/>
  </w:num>
  <w:num w:numId="17" w16cid:durableId="2062096122">
    <w:abstractNumId w:val="11"/>
  </w:num>
  <w:num w:numId="18" w16cid:durableId="1591691890">
    <w:abstractNumId w:val="14"/>
  </w:num>
  <w:num w:numId="19" w16cid:durableId="266280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5F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E0343"/>
    <w:rsid w:val="000E3828"/>
    <w:rsid w:val="001027F9"/>
    <w:rsid w:val="00102CBC"/>
    <w:rsid w:val="0011721D"/>
    <w:rsid w:val="00127BC3"/>
    <w:rsid w:val="00130324"/>
    <w:rsid w:val="001339B8"/>
    <w:rsid w:val="00144D80"/>
    <w:rsid w:val="00151ECC"/>
    <w:rsid w:val="00155A70"/>
    <w:rsid w:val="001667CF"/>
    <w:rsid w:val="00166ADD"/>
    <w:rsid w:val="001773D7"/>
    <w:rsid w:val="001814AE"/>
    <w:rsid w:val="0018677E"/>
    <w:rsid w:val="0019237B"/>
    <w:rsid w:val="001929DC"/>
    <w:rsid w:val="001A1BCF"/>
    <w:rsid w:val="001A2DAF"/>
    <w:rsid w:val="001A46C9"/>
    <w:rsid w:val="001A67BD"/>
    <w:rsid w:val="001A7676"/>
    <w:rsid w:val="001B7CC6"/>
    <w:rsid w:val="001C3DB6"/>
    <w:rsid w:val="001C75D3"/>
    <w:rsid w:val="001C7639"/>
    <w:rsid w:val="001D55C8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1FC0"/>
    <w:rsid w:val="002663DB"/>
    <w:rsid w:val="0027148F"/>
    <w:rsid w:val="0028078C"/>
    <w:rsid w:val="002914C3"/>
    <w:rsid w:val="002B7E4E"/>
    <w:rsid w:val="002D1B8D"/>
    <w:rsid w:val="002D3C87"/>
    <w:rsid w:val="002E219D"/>
    <w:rsid w:val="002F22D0"/>
    <w:rsid w:val="00307B41"/>
    <w:rsid w:val="003105DA"/>
    <w:rsid w:val="003256C1"/>
    <w:rsid w:val="0033009B"/>
    <w:rsid w:val="003333B3"/>
    <w:rsid w:val="0033646C"/>
    <w:rsid w:val="003421F4"/>
    <w:rsid w:val="00345A43"/>
    <w:rsid w:val="00353102"/>
    <w:rsid w:val="00365067"/>
    <w:rsid w:val="003755F2"/>
    <w:rsid w:val="00381E49"/>
    <w:rsid w:val="0038333E"/>
    <w:rsid w:val="00384F21"/>
    <w:rsid w:val="003A44CD"/>
    <w:rsid w:val="003A4954"/>
    <w:rsid w:val="003B68CD"/>
    <w:rsid w:val="003D6303"/>
    <w:rsid w:val="003E2599"/>
    <w:rsid w:val="003F109B"/>
    <w:rsid w:val="00410550"/>
    <w:rsid w:val="00413583"/>
    <w:rsid w:val="004233D1"/>
    <w:rsid w:val="00432988"/>
    <w:rsid w:val="004513B2"/>
    <w:rsid w:val="00453B81"/>
    <w:rsid w:val="00474BB6"/>
    <w:rsid w:val="0048154B"/>
    <w:rsid w:val="00494527"/>
    <w:rsid w:val="004977AD"/>
    <w:rsid w:val="004A13BA"/>
    <w:rsid w:val="004A2DD0"/>
    <w:rsid w:val="004B3721"/>
    <w:rsid w:val="004B458D"/>
    <w:rsid w:val="004B46B6"/>
    <w:rsid w:val="004B572C"/>
    <w:rsid w:val="004C4EF1"/>
    <w:rsid w:val="004D182C"/>
    <w:rsid w:val="004D4444"/>
    <w:rsid w:val="004D6DC1"/>
    <w:rsid w:val="004E104A"/>
    <w:rsid w:val="004E2997"/>
    <w:rsid w:val="004F3BA3"/>
    <w:rsid w:val="004F459E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8486B"/>
    <w:rsid w:val="005A70DF"/>
    <w:rsid w:val="005A7214"/>
    <w:rsid w:val="005C3A84"/>
    <w:rsid w:val="005D3727"/>
    <w:rsid w:val="005F0645"/>
    <w:rsid w:val="00600CE9"/>
    <w:rsid w:val="00602525"/>
    <w:rsid w:val="00611A70"/>
    <w:rsid w:val="00614C9F"/>
    <w:rsid w:val="00615082"/>
    <w:rsid w:val="00617226"/>
    <w:rsid w:val="006274F1"/>
    <w:rsid w:val="00627D2D"/>
    <w:rsid w:val="006325A0"/>
    <w:rsid w:val="00644AF3"/>
    <w:rsid w:val="00646517"/>
    <w:rsid w:val="00647056"/>
    <w:rsid w:val="006704FF"/>
    <w:rsid w:val="00673C26"/>
    <w:rsid w:val="006B2D88"/>
    <w:rsid w:val="006B4888"/>
    <w:rsid w:val="006C1C99"/>
    <w:rsid w:val="006D2999"/>
    <w:rsid w:val="006E1E22"/>
    <w:rsid w:val="006E6662"/>
    <w:rsid w:val="006F2989"/>
    <w:rsid w:val="00712C9C"/>
    <w:rsid w:val="00716624"/>
    <w:rsid w:val="00730614"/>
    <w:rsid w:val="007355F5"/>
    <w:rsid w:val="007436D1"/>
    <w:rsid w:val="0076429E"/>
    <w:rsid w:val="00781CE7"/>
    <w:rsid w:val="0079430D"/>
    <w:rsid w:val="007A2648"/>
    <w:rsid w:val="007A6F3C"/>
    <w:rsid w:val="007B1EF3"/>
    <w:rsid w:val="007B2C68"/>
    <w:rsid w:val="007C083D"/>
    <w:rsid w:val="007C46EC"/>
    <w:rsid w:val="007D6C18"/>
    <w:rsid w:val="007E1F85"/>
    <w:rsid w:val="007F5EB9"/>
    <w:rsid w:val="008001AD"/>
    <w:rsid w:val="00804DA9"/>
    <w:rsid w:val="0082199E"/>
    <w:rsid w:val="0083156C"/>
    <w:rsid w:val="00841FB2"/>
    <w:rsid w:val="00850E50"/>
    <w:rsid w:val="008560B4"/>
    <w:rsid w:val="00871E79"/>
    <w:rsid w:val="008753EA"/>
    <w:rsid w:val="00880159"/>
    <w:rsid w:val="00881851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4568F"/>
    <w:rsid w:val="00955289"/>
    <w:rsid w:val="00957949"/>
    <w:rsid w:val="009667F9"/>
    <w:rsid w:val="00971D14"/>
    <w:rsid w:val="0098403C"/>
    <w:rsid w:val="009C1D81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72B9C"/>
    <w:rsid w:val="00A748AD"/>
    <w:rsid w:val="00A838AA"/>
    <w:rsid w:val="00A86C03"/>
    <w:rsid w:val="00A90A26"/>
    <w:rsid w:val="00A9333D"/>
    <w:rsid w:val="00A9541B"/>
    <w:rsid w:val="00AA4E22"/>
    <w:rsid w:val="00AA6298"/>
    <w:rsid w:val="00AB185F"/>
    <w:rsid w:val="00AB4E4D"/>
    <w:rsid w:val="00AC0CF2"/>
    <w:rsid w:val="00AD1F23"/>
    <w:rsid w:val="00AE10E5"/>
    <w:rsid w:val="00AE3B5E"/>
    <w:rsid w:val="00AE7A54"/>
    <w:rsid w:val="00AE7E26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81743"/>
    <w:rsid w:val="00B85C1B"/>
    <w:rsid w:val="00B923AD"/>
    <w:rsid w:val="00B944E8"/>
    <w:rsid w:val="00BA090D"/>
    <w:rsid w:val="00BA2B53"/>
    <w:rsid w:val="00BB22A7"/>
    <w:rsid w:val="00BD16B4"/>
    <w:rsid w:val="00BD7150"/>
    <w:rsid w:val="00BF3B19"/>
    <w:rsid w:val="00BF4E60"/>
    <w:rsid w:val="00C03D91"/>
    <w:rsid w:val="00C04EDD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95869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26E6D"/>
    <w:rsid w:val="00D313CE"/>
    <w:rsid w:val="00D36FB7"/>
    <w:rsid w:val="00D4292C"/>
    <w:rsid w:val="00D43CEB"/>
    <w:rsid w:val="00D56FFC"/>
    <w:rsid w:val="00D66432"/>
    <w:rsid w:val="00D73717"/>
    <w:rsid w:val="00D756CF"/>
    <w:rsid w:val="00D819D7"/>
    <w:rsid w:val="00D83576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0618"/>
    <w:rsid w:val="00EB1566"/>
    <w:rsid w:val="00EC0619"/>
    <w:rsid w:val="00EC1349"/>
    <w:rsid w:val="00EC4AFD"/>
    <w:rsid w:val="00EE0B8D"/>
    <w:rsid w:val="00EF2A93"/>
    <w:rsid w:val="00EF4497"/>
    <w:rsid w:val="00EF6FBC"/>
    <w:rsid w:val="00F046AE"/>
    <w:rsid w:val="00F05F7F"/>
    <w:rsid w:val="00F068E1"/>
    <w:rsid w:val="00F14524"/>
    <w:rsid w:val="00F16165"/>
    <w:rsid w:val="00F228C5"/>
    <w:rsid w:val="00F52127"/>
    <w:rsid w:val="00F54C3E"/>
    <w:rsid w:val="00F63EB5"/>
    <w:rsid w:val="00F649EE"/>
    <w:rsid w:val="00F64AB0"/>
    <w:rsid w:val="00F66BCB"/>
    <w:rsid w:val="00F829A9"/>
    <w:rsid w:val="00F95C1B"/>
    <w:rsid w:val="00FA50C1"/>
    <w:rsid w:val="00FA514F"/>
    <w:rsid w:val="00FB023A"/>
    <w:rsid w:val="00FB21DB"/>
    <w:rsid w:val="00FB29EB"/>
    <w:rsid w:val="00FB736B"/>
    <w:rsid w:val="00FC498F"/>
    <w:rsid w:val="00FC6CDF"/>
    <w:rsid w:val="00FD1508"/>
    <w:rsid w:val="00FD5F03"/>
    <w:rsid w:val="00FE0204"/>
    <w:rsid w:val="00FE061E"/>
    <w:rsid w:val="00FE5329"/>
    <w:rsid w:val="00FF0A33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71E29"/>
  <w15:docId w15:val="{2CE8235B-BE18-4EA2-A741-05D22B93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624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101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Bhupesh Chaubey</cp:lastModifiedBy>
  <cp:revision>66</cp:revision>
  <cp:lastPrinted>2025-04-22T17:15:00Z</cp:lastPrinted>
  <dcterms:created xsi:type="dcterms:W3CDTF">2025-04-22T09:52:00Z</dcterms:created>
  <dcterms:modified xsi:type="dcterms:W3CDTF">2025-04-23T22:39:00Z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